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58EA" w:rsidRPr="00EC6997" w:rsidRDefault="0055419C" w:rsidP="00EC6997">
      <w:pPr>
        <w:spacing w:before="0" w:after="200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8CDE0A" wp14:editId="182F0E63">
                <wp:simplePos x="0" y="0"/>
                <wp:positionH relativeFrom="margin">
                  <wp:posOffset>2159000</wp:posOffset>
                </wp:positionH>
                <wp:positionV relativeFrom="paragraph">
                  <wp:posOffset>7235825</wp:posOffset>
                </wp:positionV>
                <wp:extent cx="4673600" cy="546100"/>
                <wp:effectExtent l="0" t="0" r="0" b="63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3600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="Georgia" w:eastAsia="Times New Roman" w:hAnsi="Georgia" w:cs="Georgia"/>
                                <w:szCs w:val="22"/>
                              </w:rPr>
                              <w:id w:val="-256677335"/>
                              <w:placeholder>
                                <w:docPart w:val="EA21E005200C40AB86E9B43BB273D997"/>
                              </w:placeholder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:rsidR="00442F83" w:rsidRDefault="00442F83">
                                <w:r w:rsidRPr="00442F83">
                                  <w:rPr>
                                    <w:rFonts w:ascii="Calibri" w:eastAsia="Times New Roman" w:hAnsi="Calibri" w:cs="Calibri"/>
                                    <w:sz w:val="28"/>
                                  </w:rPr>
                                  <w:t>[Available upon request.]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8CDE0A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170pt;margin-top:569.75pt;width:368pt;height:43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" filled="f" stroked="f" strokeweight=".5pt">
                <v:textbox>
                  <w:txbxContent>
                    <w:sdt>
                      <w:sdtPr>
                        <w:rPr>
                          <w:rFonts w:ascii="Georgia" w:eastAsia="Times New Roman" w:hAnsi="Georgia" w:cs="Georgia"/>
                          <w:szCs w:val="22"/>
                        </w:rPr>
                        <w:id w:val="-256677335"/>
                        <w:placeholder>
                          <w:docPart w:val="EA21E005200C40AB86E9B43BB273D997"/>
                        </w:placeholder>
                        <w:temporary/>
                        <w:showingPlcHdr/>
                        <w15:appearance w15:val="hidden"/>
                      </w:sdtPr>
                      <w:sdtEndPr/>
                      <w:sdtContent>
                        <w:p w:rsidR="00442F83" w:rsidRDefault="00442F83">
                          <w:r w:rsidRPr="00442F83">
                            <w:rPr>
                              <w:rFonts w:ascii="Calibri" w:eastAsia="Times New Roman" w:hAnsi="Calibri" w:cs="Calibri"/>
                              <w:sz w:val="28"/>
                            </w:rPr>
                            <w:t>[Available upon request.]</w:t>
                          </w:r>
                        </w:p>
                      </w:sdtContent>
                    </w:sdt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D52DBD" wp14:editId="61488FC3">
                <wp:simplePos x="0" y="0"/>
                <wp:positionH relativeFrom="column">
                  <wp:posOffset>2166620</wp:posOffset>
                </wp:positionH>
                <wp:positionV relativeFrom="paragraph">
                  <wp:posOffset>6811645</wp:posOffset>
                </wp:positionV>
                <wp:extent cx="1587500" cy="5207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500" cy="520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51DA9" w:rsidRPr="00811782" w:rsidRDefault="00851DA9">
                            <w:pPr>
                              <w:rPr>
                                <w:rFonts w:ascii="Calibri" w:hAnsi="Calibri" w:cs="Calibri"/>
                                <w:b/>
                                <w:color w:val="FF0000"/>
                                <w:sz w:val="28"/>
                              </w:rPr>
                            </w:pPr>
                            <w:r w:rsidRPr="00811782">
                              <w:rPr>
                                <w:rFonts w:ascii="Calibri" w:hAnsi="Calibri" w:cs="Calibri"/>
                                <w:b/>
                                <w:color w:val="FF0000"/>
                                <w:sz w:val="28"/>
                              </w:rPr>
                              <w:t>REFERENCES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52DBD" id="Text Box 16" o:spid="_x0000_s1027" type="#_x0000_t202" style="position:absolute;margin-left:170.6pt;margin-top:536.35pt;width:125pt;height:4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" filled="f" stroked="f" strokeweight=".5pt">
                <v:textbox>
                  <w:txbxContent>
                    <w:p w:rsidR="00851DA9" w:rsidRPr="00811782" w:rsidRDefault="00851DA9">
                      <w:pPr>
                        <w:rPr>
                          <w:rFonts w:ascii="Calibri" w:hAnsi="Calibri" w:cs="Calibri"/>
                          <w:b/>
                          <w:color w:val="FF0000"/>
                          <w:sz w:val="28"/>
                        </w:rPr>
                      </w:pPr>
                      <w:r w:rsidRPr="00811782">
                        <w:rPr>
                          <w:rFonts w:ascii="Calibri" w:hAnsi="Calibri" w:cs="Calibri"/>
                          <w:b/>
                          <w:color w:val="FF0000"/>
                          <w:sz w:val="28"/>
                        </w:rPr>
                        <w:t>REFERENCES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C01F74" wp14:editId="60838965">
                <wp:simplePos x="0" y="0"/>
                <wp:positionH relativeFrom="margin">
                  <wp:posOffset>2146300</wp:posOffset>
                </wp:positionH>
                <wp:positionV relativeFrom="paragraph">
                  <wp:posOffset>5521325</wp:posOffset>
                </wp:positionV>
                <wp:extent cx="4660900" cy="1270000"/>
                <wp:effectExtent l="0" t="0" r="0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0" cy="127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2BE4" w:rsidRPr="00F8337D" w:rsidRDefault="00532BE4" w:rsidP="00F8337D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libri" w:hAnsi="Calibri" w:cs="Calibri"/>
                              </w:rPr>
                            </w:pPr>
                            <w:r w:rsidRPr="00F8337D">
                              <w:rPr>
                                <w:rFonts w:ascii="Calibri" w:hAnsi="Calibri" w:cs="Calibri"/>
                              </w:rPr>
                              <w:t>[Project Name] – [Brie</w:t>
                            </w:r>
                            <w:r w:rsidR="00F8337D" w:rsidRPr="00F8337D">
                              <w:rPr>
                                <w:rFonts w:ascii="Calibri" w:hAnsi="Calibri" w:cs="Calibri"/>
                              </w:rPr>
                              <w:t>f description of any website or software project you’ve worked on</w:t>
                            </w:r>
                          </w:p>
                          <w:p w:rsidR="00F8337D" w:rsidRPr="00F8337D" w:rsidRDefault="00F8337D" w:rsidP="00F8337D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libri" w:hAnsi="Calibri" w:cs="Calibri"/>
                              </w:rPr>
                            </w:pPr>
                            <w:r w:rsidRPr="00F8337D">
                              <w:rPr>
                                <w:rFonts w:ascii="Calibri" w:hAnsi="Calibri" w:cs="Calibri"/>
                              </w:rPr>
                              <w:t>Self-Learning – Exploring web development through online courses and practice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C01F74" id="Text Box 4" o:spid="_x0000_s1028" type="#_x0000_t202" style="position:absolute;margin-left:169pt;margin-top:434.75pt;width:367pt;height:100pt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" filled="f" stroked="f" strokeweight=".5pt">
                <v:textbox>
                  <w:txbxContent>
                    <w:p w:rsidR="00532BE4" w:rsidRPr="00F8337D" w:rsidRDefault="00532BE4" w:rsidP="00F8337D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libri" w:hAnsi="Calibri" w:cs="Calibri"/>
                        </w:rPr>
                      </w:pPr>
                      <w:r w:rsidRPr="00F8337D">
                        <w:rPr>
                          <w:rFonts w:ascii="Calibri" w:hAnsi="Calibri" w:cs="Calibri"/>
                        </w:rPr>
                        <w:t>[Project Name] – [Brie</w:t>
                      </w:r>
                      <w:r w:rsidR="00F8337D" w:rsidRPr="00F8337D">
                        <w:rPr>
                          <w:rFonts w:ascii="Calibri" w:hAnsi="Calibri" w:cs="Calibri"/>
                        </w:rPr>
                        <w:t>f description of any website or software project you’ve worked on</w:t>
                      </w:r>
                    </w:p>
                    <w:p w:rsidR="00F8337D" w:rsidRPr="00F8337D" w:rsidRDefault="00F8337D" w:rsidP="00F8337D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libri" w:hAnsi="Calibri" w:cs="Calibri"/>
                        </w:rPr>
                      </w:pPr>
                      <w:r w:rsidRPr="00F8337D">
                        <w:rPr>
                          <w:rFonts w:ascii="Calibri" w:hAnsi="Calibri" w:cs="Calibri"/>
                        </w:rPr>
                        <w:t>Self-Learning – Exploring web development through online courses and practice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3AC2E1" wp14:editId="36530DC0">
                <wp:simplePos x="0" y="0"/>
                <wp:positionH relativeFrom="column">
                  <wp:posOffset>2159000</wp:posOffset>
                </wp:positionH>
                <wp:positionV relativeFrom="paragraph">
                  <wp:posOffset>4924425</wp:posOffset>
                </wp:positionV>
                <wp:extent cx="2413000" cy="5969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0" cy="596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2BE4" w:rsidRPr="00532BE4" w:rsidRDefault="00532BE4">
                            <w:pPr>
                              <w:rPr>
                                <w:rFonts w:ascii="Calibri" w:hAnsi="Calibri" w:cs="Calibri"/>
                                <w:b/>
                                <w:color w:val="FF0000"/>
                                <w:sz w:val="28"/>
                              </w:rPr>
                            </w:pPr>
                            <w:r w:rsidRPr="00532BE4">
                              <w:rPr>
                                <w:rFonts w:ascii="Calibri" w:hAnsi="Calibri" w:cs="Calibri"/>
                                <w:b/>
                                <w:color w:val="FF0000"/>
                                <w:sz w:val="28"/>
                              </w:rPr>
                              <w:t>PROJECTS &amp; LEARNING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color w:val="FF0000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AC2E1" id="Text Box 1" o:spid="_x0000_s1029" type="#_x0000_t202" style="position:absolute;margin-left:170pt;margin-top:387.75pt;width:190pt;height:4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" filled="f" stroked="f" strokeweight=".5pt">
                <v:textbox>
                  <w:txbxContent>
                    <w:p w:rsidR="00532BE4" w:rsidRPr="00532BE4" w:rsidRDefault="00532BE4">
                      <w:pPr>
                        <w:rPr>
                          <w:rFonts w:ascii="Calibri" w:hAnsi="Calibri" w:cs="Calibri"/>
                          <w:b/>
                          <w:color w:val="FF0000"/>
                          <w:sz w:val="28"/>
                        </w:rPr>
                      </w:pPr>
                      <w:r w:rsidRPr="00532BE4">
                        <w:rPr>
                          <w:rFonts w:ascii="Calibri" w:hAnsi="Calibri" w:cs="Calibri"/>
                          <w:b/>
                          <w:color w:val="FF0000"/>
                          <w:sz w:val="28"/>
                        </w:rPr>
                        <w:t>PROJECTS &amp; LEARNING</w:t>
                      </w:r>
                      <w:r>
                        <w:rPr>
                          <w:rFonts w:ascii="Calibri" w:hAnsi="Calibri" w:cs="Calibri"/>
                          <w:b/>
                          <w:color w:val="FF0000"/>
                          <w:sz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435AB0" wp14:editId="51FAE6E8">
                <wp:simplePos x="0" y="0"/>
                <wp:positionH relativeFrom="margin">
                  <wp:align>right</wp:align>
                </wp:positionH>
                <wp:positionV relativeFrom="paragraph">
                  <wp:posOffset>3705225</wp:posOffset>
                </wp:positionV>
                <wp:extent cx="4686300" cy="11684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116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B3F5C" w:rsidRPr="00532BE4" w:rsidRDefault="00744354" w:rsidP="00532BE4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libri" w:eastAsia="Times New Roman" w:hAnsi="Calibri" w:cs="Calibri"/>
                                <w:szCs w:val="22"/>
                              </w:rPr>
                            </w:pPr>
                            <w:r w:rsidRPr="00532BE4">
                              <w:rPr>
                                <w:rFonts w:ascii="Calibri" w:eastAsia="Times New Roman" w:hAnsi="Calibri" w:cs="Calibri"/>
                                <w:szCs w:val="22"/>
                              </w:rPr>
                              <w:t>Programing: HTML, CSS, JavaScript</w:t>
                            </w:r>
                          </w:p>
                          <w:p w:rsidR="00744354" w:rsidRPr="00532BE4" w:rsidRDefault="00744354" w:rsidP="00532BE4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libri" w:eastAsia="Times New Roman" w:hAnsi="Calibri" w:cs="Calibri"/>
                                <w:szCs w:val="22"/>
                              </w:rPr>
                            </w:pPr>
                            <w:r w:rsidRPr="00532BE4">
                              <w:rPr>
                                <w:rFonts w:ascii="Calibri" w:eastAsia="Times New Roman" w:hAnsi="Calibri" w:cs="Calibri"/>
                                <w:szCs w:val="22"/>
                              </w:rPr>
                              <w:t xml:space="preserve"> Software: MS Office (Word, Excel, PowerPoint)</w:t>
                            </w:r>
                          </w:p>
                          <w:p w:rsidR="00744354" w:rsidRPr="00532BE4" w:rsidRDefault="00744354" w:rsidP="00532BE4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libri" w:eastAsia="Times New Roman" w:hAnsi="Calibri" w:cs="Calibri"/>
                                <w:szCs w:val="22"/>
                              </w:rPr>
                            </w:pPr>
                            <w:r w:rsidRPr="00532BE4">
                              <w:rPr>
                                <w:rFonts w:ascii="Calibri" w:eastAsia="Times New Roman" w:hAnsi="Calibri" w:cs="Calibri"/>
                                <w:szCs w:val="22"/>
                              </w:rPr>
                              <w:t xml:space="preserve"> Soft Skills: Program-solving, teamwork, adaptability</w:t>
                            </w:r>
                          </w:p>
                          <w:p w:rsidR="00744354" w:rsidRPr="00744354" w:rsidRDefault="00744354">
                            <w:pPr>
                              <w:rPr>
                                <w:rFonts w:ascii="Calibri" w:eastAsia="Times New Roman" w:hAnsi="Calibri" w:cs="Calibri"/>
                                <w:szCs w:val="22"/>
                              </w:rPr>
                            </w:pPr>
                          </w:p>
                          <w:p w:rsidR="00744354" w:rsidRPr="00744354" w:rsidRDefault="0074435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35AB0" id="Text Box 15" o:spid="_x0000_s1030" type="#_x0000_t202" style="position:absolute;margin-left:317.8pt;margin-top:291.75pt;width:369pt;height:92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" filled="f" stroked="f" strokeweight=".5pt">
                <v:textbox>
                  <w:txbxContent>
                    <w:p w:rsidR="00CB3F5C" w:rsidRPr="00532BE4" w:rsidRDefault="00744354" w:rsidP="00532BE4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libri" w:eastAsia="Times New Roman" w:hAnsi="Calibri" w:cs="Calibri"/>
                          <w:szCs w:val="22"/>
                        </w:rPr>
                      </w:pPr>
                      <w:r w:rsidRPr="00532BE4">
                        <w:rPr>
                          <w:rFonts w:ascii="Calibri" w:eastAsia="Times New Roman" w:hAnsi="Calibri" w:cs="Calibri"/>
                          <w:szCs w:val="22"/>
                        </w:rPr>
                        <w:t>Programing: HTML, CSS, JavaScript</w:t>
                      </w:r>
                    </w:p>
                    <w:p w:rsidR="00744354" w:rsidRPr="00532BE4" w:rsidRDefault="00744354" w:rsidP="00532BE4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libri" w:eastAsia="Times New Roman" w:hAnsi="Calibri" w:cs="Calibri"/>
                          <w:szCs w:val="22"/>
                        </w:rPr>
                      </w:pPr>
                      <w:r w:rsidRPr="00532BE4">
                        <w:rPr>
                          <w:rFonts w:ascii="Calibri" w:eastAsia="Times New Roman" w:hAnsi="Calibri" w:cs="Calibri"/>
                          <w:szCs w:val="22"/>
                        </w:rPr>
                        <w:t xml:space="preserve"> Software: MS Office (Word, Excel, PowerPoint)</w:t>
                      </w:r>
                    </w:p>
                    <w:p w:rsidR="00744354" w:rsidRPr="00532BE4" w:rsidRDefault="00744354" w:rsidP="00532BE4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libri" w:eastAsia="Times New Roman" w:hAnsi="Calibri" w:cs="Calibri"/>
                          <w:szCs w:val="22"/>
                        </w:rPr>
                      </w:pPr>
                      <w:r w:rsidRPr="00532BE4">
                        <w:rPr>
                          <w:rFonts w:ascii="Calibri" w:eastAsia="Times New Roman" w:hAnsi="Calibri" w:cs="Calibri"/>
                          <w:szCs w:val="22"/>
                        </w:rPr>
                        <w:t xml:space="preserve"> Soft Skills: Program-solving, teamwork, adaptability</w:t>
                      </w:r>
                    </w:p>
                    <w:p w:rsidR="00744354" w:rsidRPr="00744354" w:rsidRDefault="00744354">
                      <w:pPr>
                        <w:rPr>
                          <w:rFonts w:ascii="Calibri" w:eastAsia="Times New Roman" w:hAnsi="Calibri" w:cs="Calibri"/>
                          <w:szCs w:val="22"/>
                        </w:rPr>
                      </w:pPr>
                    </w:p>
                    <w:p w:rsidR="00744354" w:rsidRPr="00744354" w:rsidRDefault="0074435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792B60" wp14:editId="4081B43A">
                <wp:simplePos x="0" y="0"/>
                <wp:positionH relativeFrom="column">
                  <wp:posOffset>2171700</wp:posOffset>
                </wp:positionH>
                <wp:positionV relativeFrom="paragraph">
                  <wp:posOffset>3082925</wp:posOffset>
                </wp:positionV>
                <wp:extent cx="1092200" cy="622300"/>
                <wp:effectExtent l="0" t="0" r="0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22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51DA9" w:rsidRPr="00811782" w:rsidRDefault="00532BE4">
                            <w:pPr>
                              <w:rPr>
                                <w:rFonts w:ascii="Calibri" w:hAnsi="Calibri" w:cs="Calibri"/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FF0000"/>
                                <w:sz w:val="28"/>
                              </w:rPr>
                              <w:t>SKILLS</w:t>
                            </w:r>
                          </w:p>
                          <w:p w:rsidR="00442F83" w:rsidRDefault="00442F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92B60" id="Text Box 14" o:spid="_x0000_s1031" type="#_x0000_t202" style="position:absolute;margin-left:171pt;margin-top:242.75pt;width:86pt;height:4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" filled="f" stroked="f" strokeweight=".5pt">
                <v:textbox>
                  <w:txbxContent>
                    <w:p w:rsidR="00851DA9" w:rsidRPr="00811782" w:rsidRDefault="00532BE4">
                      <w:pPr>
                        <w:rPr>
                          <w:rFonts w:ascii="Calibri" w:hAnsi="Calibri" w:cs="Calibri"/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FF0000"/>
                          <w:sz w:val="28"/>
                        </w:rPr>
                        <w:t>SKILLS</w:t>
                      </w:r>
                    </w:p>
                    <w:p w:rsidR="00442F83" w:rsidRDefault="00442F8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EBF14F" wp14:editId="58952E2D">
                <wp:simplePos x="0" y="0"/>
                <wp:positionH relativeFrom="margin">
                  <wp:align>right</wp:align>
                </wp:positionH>
                <wp:positionV relativeFrom="paragraph">
                  <wp:posOffset>2066925</wp:posOffset>
                </wp:positionV>
                <wp:extent cx="4686300" cy="9525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952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267C" w:rsidRDefault="00F8337D" w:rsidP="0081267C">
                            <w:pPr>
                              <w:pStyle w:val="JobDetails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Diploma in Software Engineering</w:t>
                            </w:r>
                          </w:p>
                          <w:p w:rsidR="00F8337D" w:rsidRDefault="00F8337D" w:rsidP="0081267C">
                            <w:pPr>
                              <w:pStyle w:val="JobDetails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[Aptech Metro Star Gate]</w:t>
                            </w:r>
                          </w:p>
                          <w:p w:rsidR="00F8337D" w:rsidRDefault="00F8337D" w:rsidP="00F8337D">
                            <w:pPr>
                              <w:pStyle w:val="JobDetails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Learning HTML, CSS, JavaScript, Software Development Basics</w:t>
                            </w:r>
                          </w:p>
                          <w:p w:rsidR="00F8337D" w:rsidRDefault="00F8337D" w:rsidP="00F8337D">
                            <w:pPr>
                              <w:pStyle w:val="JobDetails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Matric Pass.</w:t>
                            </w:r>
                          </w:p>
                          <w:p w:rsidR="00F8337D" w:rsidRPr="00355663" w:rsidRDefault="00F8337D" w:rsidP="00F8337D">
                            <w:pPr>
                              <w:pStyle w:val="JobDetails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[A.A Tutors Academy]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BF14F" id="Text Box 13" o:spid="_x0000_s1032" type="#_x0000_t202" style="position:absolute;margin-left:317.8pt;margin-top:162.75pt;width:369pt;height:7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" filled="f" stroked="f" strokeweight=".5pt">
                <v:textbox>
                  <w:txbxContent>
                    <w:p w:rsidR="0081267C" w:rsidRDefault="00F8337D" w:rsidP="0081267C">
                      <w:pPr>
                        <w:pStyle w:val="JobDetails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Diploma in Software Engineering</w:t>
                      </w:r>
                    </w:p>
                    <w:p w:rsidR="00F8337D" w:rsidRDefault="00F8337D" w:rsidP="0081267C">
                      <w:pPr>
                        <w:pStyle w:val="JobDetails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[Aptech Metro Star Gate]</w:t>
                      </w:r>
                    </w:p>
                    <w:p w:rsidR="00F8337D" w:rsidRDefault="00F8337D" w:rsidP="00F8337D">
                      <w:pPr>
                        <w:pStyle w:val="JobDetails"/>
                        <w:numPr>
                          <w:ilvl w:val="0"/>
                          <w:numId w:val="26"/>
                        </w:numPr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Learning HTML, CSS, JavaScript, Software Development Basics</w:t>
                      </w:r>
                    </w:p>
                    <w:p w:rsidR="00F8337D" w:rsidRDefault="00F8337D" w:rsidP="00F8337D">
                      <w:pPr>
                        <w:pStyle w:val="JobDetails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Matric Pass.</w:t>
                      </w:r>
                    </w:p>
                    <w:p w:rsidR="00F8337D" w:rsidRPr="00355663" w:rsidRDefault="00F8337D" w:rsidP="00F8337D">
                      <w:pPr>
                        <w:pStyle w:val="JobDetails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[A.A Tutors Academy]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196350" wp14:editId="5F03F4A3">
                <wp:simplePos x="0" y="0"/>
                <wp:positionH relativeFrom="column">
                  <wp:posOffset>2184400</wp:posOffset>
                </wp:positionH>
                <wp:positionV relativeFrom="paragraph">
                  <wp:posOffset>1520825</wp:posOffset>
                </wp:positionV>
                <wp:extent cx="1460500" cy="546100"/>
                <wp:effectExtent l="0" t="0" r="0" b="63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00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267C" w:rsidRPr="00811782" w:rsidRDefault="0081267C">
                            <w:pPr>
                              <w:rPr>
                                <w:rFonts w:ascii="Calibri" w:hAnsi="Calibri" w:cs="Calibri"/>
                                <w:b/>
                                <w:color w:val="FF0000"/>
                                <w:sz w:val="28"/>
                              </w:rPr>
                            </w:pPr>
                            <w:r w:rsidRPr="00811782">
                              <w:rPr>
                                <w:rFonts w:ascii="Calibri" w:hAnsi="Calibri" w:cs="Calibri"/>
                                <w:b/>
                                <w:color w:val="FF0000"/>
                                <w:sz w:val="28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96350" id="Text Box 12" o:spid="_x0000_s1033" type="#_x0000_t202" style="position:absolute;margin-left:172pt;margin-top:119.75pt;width:115pt;height:4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" filled="f" stroked="f" strokeweight=".5pt">
                <v:textbox>
                  <w:txbxContent>
                    <w:p w:rsidR="0081267C" w:rsidRPr="00811782" w:rsidRDefault="0081267C">
                      <w:pPr>
                        <w:rPr>
                          <w:rFonts w:ascii="Calibri" w:hAnsi="Calibri" w:cs="Calibri"/>
                          <w:b/>
                          <w:color w:val="FF0000"/>
                          <w:sz w:val="28"/>
                        </w:rPr>
                      </w:pPr>
                      <w:r w:rsidRPr="00811782">
                        <w:rPr>
                          <w:rFonts w:ascii="Calibri" w:hAnsi="Calibri" w:cs="Calibri"/>
                          <w:b/>
                          <w:color w:val="FF0000"/>
                          <w:sz w:val="28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CD05BB" wp14:editId="15619BB8">
                <wp:simplePos x="0" y="0"/>
                <wp:positionH relativeFrom="column">
                  <wp:posOffset>10287000</wp:posOffset>
                </wp:positionH>
                <wp:positionV relativeFrom="paragraph">
                  <wp:posOffset>1711325</wp:posOffset>
                </wp:positionV>
                <wp:extent cx="1270000" cy="546100"/>
                <wp:effectExtent l="0" t="0" r="6350" b="63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0000" cy="546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93E19" w:rsidRPr="00811782" w:rsidRDefault="00B93E19">
                            <w:pPr>
                              <w:rPr>
                                <w:rFonts w:ascii="Calibri" w:hAnsi="Calibri" w:cs="Calibri"/>
                                <w:b/>
                                <w:color w:val="FF000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D05BB" id="Text Box 6" o:spid="_x0000_s1034" type="#_x0000_t202" style="position:absolute;margin-left:810pt;margin-top:134.75pt;width:100pt;height:4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" fillcolor="white [3201]" stroked="f" strokeweight=".5pt">
                <v:textbox>
                  <w:txbxContent>
                    <w:p w:rsidR="00B93E19" w:rsidRPr="00811782" w:rsidRDefault="00B93E19">
                      <w:pPr>
                        <w:rPr>
                          <w:rFonts w:ascii="Calibri" w:hAnsi="Calibri" w:cs="Calibri"/>
                          <w:b/>
                          <w:color w:val="FF0000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9FB1F1" wp14:editId="757A4B0E">
                <wp:simplePos x="0" y="0"/>
                <wp:positionH relativeFrom="margin">
                  <wp:posOffset>8724900</wp:posOffset>
                </wp:positionH>
                <wp:positionV relativeFrom="paragraph">
                  <wp:posOffset>1368425</wp:posOffset>
                </wp:positionV>
                <wp:extent cx="4686300" cy="8636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863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29C2" w:rsidRDefault="00A829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FB1F1" id="Text Box 11" o:spid="_x0000_s1035" type="#_x0000_t202" style="position:absolute;margin-left:687pt;margin-top:107.75pt;width:369pt;height:6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" filled="f" stroked="f" strokeweight=".5pt">
                <v:textbox>
                  <w:txbxContent>
                    <w:p w:rsidR="00A829C2" w:rsidRDefault="00A829C2"/>
                  </w:txbxContent>
                </v:textbox>
                <w10:wrap anchorx="margin"/>
              </v:shape>
            </w:pict>
          </mc:Fallback>
        </mc:AlternateContent>
      </w:r>
      <w:r w:rsidR="0074435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F2336B" wp14:editId="1CAB6046">
                <wp:simplePos x="0" y="0"/>
                <wp:positionH relativeFrom="column">
                  <wp:posOffset>-121054</wp:posOffset>
                </wp:positionH>
                <wp:positionV relativeFrom="paragraph">
                  <wp:posOffset>202334</wp:posOffset>
                </wp:positionV>
                <wp:extent cx="1162114" cy="6858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114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42F83" w:rsidRPr="00442F83" w:rsidRDefault="00442F83">
                            <w:pPr>
                              <w:rPr>
                                <w:b/>
                                <w:color w:val="FF0000"/>
                                <w:sz w:val="48"/>
                                <w:szCs w:val="48"/>
                              </w:rPr>
                            </w:pPr>
                            <w:r w:rsidRPr="00442F83">
                              <w:rPr>
                                <w:b/>
                                <w:color w:val="FF0000"/>
                                <w:sz w:val="48"/>
                                <w:szCs w:val="48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2336B" id="Text Box 19" o:spid="_x0000_s1036" type="#_x0000_t202" style="position:absolute;margin-left:-9.55pt;margin-top:15.95pt;width:91.5pt;height:5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" filled="f" stroked="f" strokeweight=".5pt">
                <v:textbox>
                  <w:txbxContent>
                    <w:p w:rsidR="00442F83" w:rsidRPr="00442F83" w:rsidRDefault="00442F83">
                      <w:pPr>
                        <w:rPr>
                          <w:b/>
                          <w:color w:val="FF0000"/>
                          <w:sz w:val="48"/>
                          <w:szCs w:val="48"/>
                        </w:rPr>
                      </w:pPr>
                      <w:r w:rsidRPr="00442F83">
                        <w:rPr>
                          <w:b/>
                          <w:color w:val="FF0000"/>
                          <w:sz w:val="48"/>
                          <w:szCs w:val="48"/>
                        </w:rPr>
                        <w:t>Name</w:t>
                      </w:r>
                    </w:p>
                  </w:txbxContent>
                </v:textbox>
              </v:shape>
            </w:pict>
          </mc:Fallback>
        </mc:AlternateContent>
      </w:r>
      <w:r w:rsidR="0081178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BB01BC" wp14:editId="433E45C4">
                <wp:simplePos x="0" y="0"/>
                <wp:positionH relativeFrom="column">
                  <wp:posOffset>1006347</wp:posOffset>
                </wp:positionH>
                <wp:positionV relativeFrom="paragraph">
                  <wp:posOffset>936625</wp:posOffset>
                </wp:positionV>
                <wp:extent cx="5998845" cy="10541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8845" cy="1054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93E19" w:rsidRPr="00811782" w:rsidRDefault="00B93E19">
                            <w:pPr>
                              <w:rPr>
                                <w:rFonts w:ascii="Calibri" w:hAnsi="Calibri" w:cs="Calibri"/>
                                <w:b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811782">
                              <w:rPr>
                                <w:rFonts w:ascii="Calibri" w:hAnsi="Calibri" w:cs="Calibri"/>
                                <w:b/>
                                <w:color w:val="FF0000"/>
                                <w:sz w:val="32"/>
                                <w:szCs w:val="32"/>
                              </w:rPr>
                              <w:t>Software Engineer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267AE" id="Text Box 5" o:spid="_x0000_s1027" type="#_x0000_t202" style="position:absolute;margin-left:79.25pt;margin-top:73.75pt;width:472.35pt;height:8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" filled="f" stroked="f" strokeweight=".5pt">
                <v:textbox>
                  <w:txbxContent>
                    <w:p w:rsidR="00B93E19" w:rsidRPr="00811782" w:rsidRDefault="00B93E19">
                      <w:pPr>
                        <w:rPr>
                          <w:rFonts w:ascii="Calibri" w:hAnsi="Calibri" w:cs="Calibri"/>
                          <w:b/>
                          <w:color w:val="FF0000"/>
                          <w:sz w:val="32"/>
                          <w:szCs w:val="32"/>
                        </w:rPr>
                      </w:pPr>
                      <w:r w:rsidRPr="00811782">
                        <w:rPr>
                          <w:rFonts w:ascii="Calibri" w:hAnsi="Calibri" w:cs="Calibri"/>
                          <w:b/>
                          <w:color w:val="FF0000"/>
                          <w:sz w:val="32"/>
                          <w:szCs w:val="32"/>
                        </w:rPr>
                        <w:t>Software Engineer</w:t>
                      </w:r>
                    </w:p>
                  </w:txbxContent>
                </v:textbox>
              </v:shape>
            </w:pict>
          </mc:Fallback>
        </mc:AlternateContent>
      </w:r>
      <w:r w:rsidR="0081178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073A15" wp14:editId="7B4C1536">
                <wp:simplePos x="0" y="0"/>
                <wp:positionH relativeFrom="margin">
                  <wp:align>right</wp:align>
                </wp:positionH>
                <wp:positionV relativeFrom="paragraph">
                  <wp:posOffset>34925</wp:posOffset>
                </wp:positionV>
                <wp:extent cx="5816600" cy="1066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6600" cy="1066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34F53" w:rsidRPr="00744354" w:rsidRDefault="00B93E19" w:rsidP="00811782">
                            <w:pPr>
                              <w:rPr>
                                <w:b/>
                                <w:color w:val="FF0000"/>
                                <w:sz w:val="96"/>
                                <w:szCs w:val="96"/>
                              </w:rPr>
                            </w:pPr>
                            <w:r w:rsidRPr="00744354">
                              <w:rPr>
                                <w:b/>
                                <w:color w:val="FF0000"/>
                                <w:sz w:val="96"/>
                                <w:szCs w:val="96"/>
                              </w:rPr>
                              <w:t>S</w:t>
                            </w:r>
                            <w:r w:rsidR="00134F53" w:rsidRPr="00744354">
                              <w:rPr>
                                <w:b/>
                                <w:color w:val="FF0000"/>
                                <w:sz w:val="96"/>
                                <w:szCs w:val="96"/>
                              </w:rPr>
                              <w:t>haheer</w:t>
                            </w:r>
                            <w:r w:rsidR="00744354" w:rsidRPr="00744354">
                              <w:rPr>
                                <w:b/>
                                <w:color w:val="FF0000"/>
                                <w:sz w:val="96"/>
                                <w:szCs w:val="96"/>
                              </w:rPr>
                              <w:t xml:space="preserve"> </w:t>
                            </w:r>
                            <w:r w:rsidR="00134F53" w:rsidRPr="00744354">
                              <w:rPr>
                                <w:b/>
                                <w:color w:val="FF0000"/>
                                <w:sz w:val="96"/>
                                <w:szCs w:val="96"/>
                              </w:rPr>
                              <w:t>Hasan</w:t>
                            </w:r>
                          </w:p>
                          <w:p w:rsidR="00134F53" w:rsidRDefault="00134F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73A15" id="Text Box 3" o:spid="_x0000_s1038" type="#_x0000_t202" style="position:absolute;margin-left:406.8pt;margin-top:2.75pt;width:458pt;height:84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" filled="f" stroked="f" strokeweight=".5pt">
                <v:textbox>
                  <w:txbxContent>
                    <w:p w:rsidR="00134F53" w:rsidRPr="00744354" w:rsidRDefault="00B93E19" w:rsidP="00811782">
                      <w:pPr>
                        <w:rPr>
                          <w:b/>
                          <w:color w:val="FF0000"/>
                          <w:sz w:val="96"/>
                          <w:szCs w:val="96"/>
                        </w:rPr>
                      </w:pPr>
                      <w:r w:rsidRPr="00744354">
                        <w:rPr>
                          <w:b/>
                          <w:color w:val="FF0000"/>
                          <w:sz w:val="96"/>
                          <w:szCs w:val="96"/>
                        </w:rPr>
                        <w:t>S</w:t>
                      </w:r>
                      <w:r w:rsidR="00134F53" w:rsidRPr="00744354">
                        <w:rPr>
                          <w:b/>
                          <w:color w:val="FF0000"/>
                          <w:sz w:val="96"/>
                          <w:szCs w:val="96"/>
                        </w:rPr>
                        <w:t>haheer</w:t>
                      </w:r>
                      <w:r w:rsidR="00744354" w:rsidRPr="00744354">
                        <w:rPr>
                          <w:b/>
                          <w:color w:val="FF0000"/>
                          <w:sz w:val="96"/>
                          <w:szCs w:val="96"/>
                        </w:rPr>
                        <w:t xml:space="preserve"> </w:t>
                      </w:r>
                      <w:r w:rsidR="00134F53" w:rsidRPr="00744354">
                        <w:rPr>
                          <w:b/>
                          <w:color w:val="FF0000"/>
                          <w:sz w:val="96"/>
                          <w:szCs w:val="96"/>
                        </w:rPr>
                        <w:t>Hasan</w:t>
                      </w:r>
                    </w:p>
                    <w:p w:rsidR="00134F53" w:rsidRDefault="00134F53"/>
                  </w:txbxContent>
                </v:textbox>
                <w10:wrap anchorx="margin"/>
              </v:shape>
            </w:pict>
          </mc:Fallback>
        </mc:AlternateContent>
      </w:r>
      <w:r w:rsidR="00A829C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D54047" wp14:editId="480F9535">
                <wp:simplePos x="0" y="0"/>
                <wp:positionH relativeFrom="column">
                  <wp:posOffset>266700</wp:posOffset>
                </wp:positionH>
                <wp:positionV relativeFrom="paragraph">
                  <wp:posOffset>4289425</wp:posOffset>
                </wp:positionV>
                <wp:extent cx="1498600" cy="11049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8600" cy="1104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29C2" w:rsidRDefault="00B93E19" w:rsidP="00A829C2">
                            <w:pPr>
                              <w:pStyle w:val="Heading2Alt"/>
                              <w:rPr>
                                <w:rFonts w:ascii="Calibri" w:hAnsi="Calibri" w:cs="Calibri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9D2B40">
                              <w:rPr>
                                <w:rFonts w:ascii="Calibri" w:hAnsi="Calibri" w:cs="Calibri"/>
                                <w:color w:val="000000" w:themeColor="text1"/>
                                <w:sz w:val="22"/>
                                <w:szCs w:val="22"/>
                              </w:rPr>
                              <w:t>Bagh-</w:t>
                            </w:r>
                            <w:r w:rsidR="00A829C2">
                              <w:rPr>
                                <w:rFonts w:ascii="Calibri" w:hAnsi="Calibri" w:cs="Calibri"/>
                                <w:color w:val="000000" w:themeColor="text1"/>
                                <w:sz w:val="22"/>
                                <w:szCs w:val="22"/>
                              </w:rPr>
                              <w:t>e-Korangi Sector</w:t>
                            </w:r>
                          </w:p>
                          <w:p w:rsidR="00B93E19" w:rsidRDefault="00A829C2" w:rsidP="00A829C2">
                            <w:pPr>
                              <w:pStyle w:val="Heading2Alt"/>
                              <w:rPr>
                                <w:rFonts w:ascii="Calibri" w:hAnsi="Calibri" w:cs="Calibri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 w:themeColor="text1"/>
                                <w:sz w:val="22"/>
                                <w:szCs w:val="22"/>
                              </w:rPr>
                              <w:t>#10Block#C</w:t>
                            </w:r>
                            <w:r w:rsidR="00B93E19" w:rsidRPr="009D2B40">
                              <w:rPr>
                                <w:rFonts w:ascii="Calibri" w:hAnsi="Calibri" w:cs="Calibri"/>
                                <w:color w:val="000000" w:themeColor="text1"/>
                                <w:sz w:val="22"/>
                                <w:szCs w:val="22"/>
                              </w:rPr>
                              <w:t>House#324</w:t>
                            </w:r>
                          </w:p>
                          <w:p w:rsidR="00B93E19" w:rsidRDefault="00B93E19" w:rsidP="00B93E19">
                            <w:pPr>
                              <w:pStyle w:val="Heading2Alt"/>
                              <w:rPr>
                                <w:rFonts w:ascii="Calibri" w:hAnsi="Calibri" w:cs="Calibri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9D2B40">
                              <w:rPr>
                                <w:rFonts w:ascii="Calibri" w:hAnsi="Calibri" w:cs="Calibri"/>
                                <w:color w:val="000000" w:themeColor="text1"/>
                                <w:sz w:val="22"/>
                                <w:szCs w:val="22"/>
                              </w:rPr>
                              <w:t>Karachi,Sindh,75230</w:t>
                            </w:r>
                          </w:p>
                          <w:p w:rsidR="00B93E19" w:rsidRPr="00A829C2" w:rsidRDefault="00B93E19" w:rsidP="00A829C2">
                            <w:pPr>
                              <w:pStyle w:val="Heading2Alt"/>
                              <w:rPr>
                                <w:rFonts w:ascii="Calibri" w:hAnsi="Calibri" w:cs="Calibri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9D2B40">
                              <w:rPr>
                                <w:rFonts w:ascii="Calibri" w:hAnsi="Calibri" w:cs="Calibri"/>
                                <w:color w:val="000000" w:themeColor="text1"/>
                                <w:sz w:val="22"/>
                                <w:szCs w:val="22"/>
                              </w:rPr>
                              <w:t>Pakistan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54047" id="Text Box 8" o:spid="_x0000_s1037" type="#_x0000_t202" style="position:absolute;margin-left:21pt;margin-top:337.75pt;width:118pt;height:8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" filled="f" stroked="f" strokeweight=".5pt">
                <v:textbox>
                  <w:txbxContent>
                    <w:p w:rsidR="00A829C2" w:rsidRDefault="00B93E19" w:rsidP="00A829C2">
                      <w:pPr>
                        <w:pStyle w:val="Heading2Alt"/>
                        <w:rPr>
                          <w:rFonts w:ascii="Calibri" w:hAnsi="Calibri" w:cs="Calibri"/>
                          <w:color w:val="000000" w:themeColor="text1"/>
                          <w:sz w:val="22"/>
                          <w:szCs w:val="22"/>
                        </w:rPr>
                      </w:pPr>
                      <w:r w:rsidRPr="009D2B40">
                        <w:rPr>
                          <w:rFonts w:ascii="Calibri" w:hAnsi="Calibri" w:cs="Calibri"/>
                          <w:color w:val="000000" w:themeColor="text1"/>
                          <w:sz w:val="22"/>
                          <w:szCs w:val="22"/>
                        </w:rPr>
                        <w:t>Bagh-</w:t>
                      </w:r>
                      <w:r w:rsidR="00A829C2">
                        <w:rPr>
                          <w:rFonts w:ascii="Calibri" w:hAnsi="Calibri" w:cs="Calibri"/>
                          <w:color w:val="000000" w:themeColor="text1"/>
                          <w:sz w:val="22"/>
                          <w:szCs w:val="22"/>
                        </w:rPr>
                        <w:t>e-Korangi Sector</w:t>
                      </w:r>
                    </w:p>
                    <w:p w:rsidR="00B93E19" w:rsidRDefault="00A829C2" w:rsidP="00A829C2">
                      <w:pPr>
                        <w:pStyle w:val="Heading2Alt"/>
                        <w:rPr>
                          <w:rFonts w:ascii="Calibri" w:hAnsi="Calibri" w:cs="Calibri"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  <w:color w:val="000000" w:themeColor="text1"/>
                          <w:sz w:val="22"/>
                          <w:szCs w:val="22"/>
                        </w:rPr>
                        <w:t>#10Block#C</w:t>
                      </w:r>
                      <w:r w:rsidR="00B93E19" w:rsidRPr="009D2B40">
                        <w:rPr>
                          <w:rFonts w:ascii="Calibri" w:hAnsi="Calibri" w:cs="Calibri"/>
                          <w:color w:val="000000" w:themeColor="text1"/>
                          <w:sz w:val="22"/>
                          <w:szCs w:val="22"/>
                        </w:rPr>
                        <w:t>House#324</w:t>
                      </w:r>
                    </w:p>
                    <w:p w:rsidR="00B93E19" w:rsidRDefault="00B93E19" w:rsidP="00B93E19">
                      <w:pPr>
                        <w:pStyle w:val="Heading2Alt"/>
                        <w:rPr>
                          <w:rFonts w:ascii="Calibri" w:hAnsi="Calibri" w:cs="Calibri"/>
                          <w:color w:val="000000" w:themeColor="text1"/>
                          <w:sz w:val="22"/>
                          <w:szCs w:val="22"/>
                        </w:rPr>
                      </w:pPr>
                      <w:r w:rsidRPr="009D2B40">
                        <w:rPr>
                          <w:rFonts w:ascii="Calibri" w:hAnsi="Calibri" w:cs="Calibri"/>
                          <w:color w:val="000000" w:themeColor="text1"/>
                          <w:sz w:val="22"/>
                          <w:szCs w:val="22"/>
                        </w:rPr>
                        <w:t>Karachi,Sindh,75230</w:t>
                      </w:r>
                    </w:p>
                    <w:p w:rsidR="00B93E19" w:rsidRPr="00A829C2" w:rsidRDefault="00B93E19" w:rsidP="00A829C2">
                      <w:pPr>
                        <w:pStyle w:val="Heading2Alt"/>
                        <w:rPr>
                          <w:rFonts w:ascii="Calibri" w:hAnsi="Calibri" w:cs="Calibri"/>
                          <w:color w:val="000000" w:themeColor="text1"/>
                          <w:sz w:val="22"/>
                          <w:szCs w:val="22"/>
                        </w:rPr>
                      </w:pPr>
                      <w:r w:rsidRPr="009D2B40">
                        <w:rPr>
                          <w:rFonts w:ascii="Calibri" w:hAnsi="Calibri" w:cs="Calibri"/>
                          <w:color w:val="000000" w:themeColor="text1"/>
                          <w:sz w:val="22"/>
                          <w:szCs w:val="22"/>
                        </w:rPr>
                        <w:t>Pakistan</w:t>
                      </w:r>
                    </w:p>
                  </w:txbxContent>
                </v:textbox>
              </v:shape>
            </w:pict>
          </mc:Fallback>
        </mc:AlternateContent>
      </w:r>
      <w:r w:rsidR="00A829C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DBF74C" wp14:editId="49AAE318">
                <wp:simplePos x="0" y="0"/>
                <wp:positionH relativeFrom="column">
                  <wp:posOffset>152400</wp:posOffset>
                </wp:positionH>
                <wp:positionV relativeFrom="paragraph">
                  <wp:posOffset>6397625</wp:posOffset>
                </wp:positionV>
                <wp:extent cx="1752600" cy="660400"/>
                <wp:effectExtent l="0" t="0" r="0" b="63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660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29C2" w:rsidRPr="00744354" w:rsidRDefault="00A829C2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744354">
                              <w:rPr>
                                <w:rFonts w:ascii="Calibri" w:hAnsi="Calibri" w:cs="Calibri"/>
                              </w:rPr>
                              <w:t>Shaheerhasan171@gmail.com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BF74C" id="Text Box 10" o:spid="_x0000_s1040" type="#_x0000_t202" style="position:absolute;margin-left:12pt;margin-top:503.75pt;width:138pt;height:5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" filled="f" stroked="f" strokeweight=".5pt">
                <v:textbox>
                  <w:txbxContent>
                    <w:p w:rsidR="00A829C2" w:rsidRPr="00744354" w:rsidRDefault="00A829C2">
                      <w:pPr>
                        <w:rPr>
                          <w:rFonts w:ascii="Calibri" w:hAnsi="Calibri" w:cs="Calibri"/>
                        </w:rPr>
                      </w:pPr>
                      <w:r w:rsidRPr="00744354">
                        <w:rPr>
                          <w:rFonts w:ascii="Calibri" w:hAnsi="Calibri" w:cs="Calibri"/>
                        </w:rPr>
                        <w:t>Shaheerhasan171@gmail.com</w:t>
                      </w:r>
                    </w:p>
                  </w:txbxContent>
                </v:textbox>
              </v:shape>
            </w:pict>
          </mc:Fallback>
        </mc:AlternateContent>
      </w:r>
      <w:r w:rsidR="00A829C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D6EA4F" wp14:editId="3EE7A354">
                <wp:simplePos x="0" y="0"/>
                <wp:positionH relativeFrom="column">
                  <wp:posOffset>143510</wp:posOffset>
                </wp:positionH>
                <wp:positionV relativeFrom="paragraph">
                  <wp:posOffset>5648325</wp:posOffset>
                </wp:positionV>
                <wp:extent cx="1498600" cy="4191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860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29C2" w:rsidRPr="00744354" w:rsidRDefault="00A829C2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744354">
                              <w:rPr>
                                <w:rFonts w:ascii="Calibri" w:hAnsi="Calibri" w:cs="Calibri"/>
                              </w:rPr>
                              <w:t>+92 3110296405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6EA4F" id="Text Box 9" o:spid="_x0000_s1041" type="#_x0000_t202" style="position:absolute;margin-left:11.3pt;margin-top:444.75pt;width:118pt;height:3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" filled="f" stroked="f" strokeweight=".5pt">
                <v:textbox>
                  <w:txbxContent>
                    <w:p w:rsidR="00A829C2" w:rsidRPr="00744354" w:rsidRDefault="00A829C2">
                      <w:pPr>
                        <w:rPr>
                          <w:rFonts w:ascii="Calibri" w:hAnsi="Calibri" w:cs="Calibri"/>
                        </w:rPr>
                      </w:pPr>
                      <w:r w:rsidRPr="00744354">
                        <w:rPr>
                          <w:rFonts w:ascii="Calibri" w:hAnsi="Calibri" w:cs="Calibri"/>
                        </w:rPr>
                        <w:t>+92 3110296405</w:t>
                      </w:r>
                    </w:p>
                  </w:txbxContent>
                </v:textbox>
              </v:shape>
            </w:pict>
          </mc:Fallback>
        </mc:AlternateContent>
      </w:r>
      <w:r w:rsidR="00A829C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71A40F" wp14:editId="3DAFA56C">
                <wp:simplePos x="0" y="0"/>
                <wp:positionH relativeFrom="column">
                  <wp:posOffset>-254000</wp:posOffset>
                </wp:positionH>
                <wp:positionV relativeFrom="paragraph">
                  <wp:posOffset>1901825</wp:posOffset>
                </wp:positionV>
                <wp:extent cx="2120900" cy="57023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0900" cy="5702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93E19" w:rsidRPr="00744354" w:rsidRDefault="00B93E19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744354">
                              <w:rPr>
                                <w:rFonts w:ascii="Calibri" w:hAnsi="Calibri" w:cs="Calibri"/>
                              </w:rPr>
                              <w:t>OBJECTIVE</w:t>
                            </w:r>
                          </w:p>
                          <w:p w:rsidR="00B93E19" w:rsidRDefault="00B93E19" w:rsidP="00B93E19">
                            <w:pPr>
                              <w:pStyle w:val="Heading1Alt"/>
                              <w:rPr>
                                <w:rFonts w:ascii="Calibri" w:hAnsi="Calibri" w:cs="Calibri"/>
                                <w:b w:val="0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 w:val="0"/>
                                <w:color w:val="000000" w:themeColor="text1"/>
                              </w:rPr>
                              <w:t>[</w:t>
                            </w:r>
                            <w:r w:rsidRPr="009D2B40">
                              <w:rPr>
                                <w:rFonts w:ascii="Calibri" w:hAnsi="Calibri" w:cs="Calibri"/>
                                <w:b w:val="0"/>
                                <w:color w:val="000000" w:themeColor="text1"/>
                              </w:rPr>
                              <w:t xml:space="preserve">To leverage my education and internship experiences to gain hands-on experiences and develop new skills in a professional work environment.] </w:t>
                            </w:r>
                          </w:p>
                          <w:p w:rsidR="00B93E19" w:rsidRPr="009D2B40" w:rsidRDefault="00B93E19" w:rsidP="00B93E19">
                            <w:pPr>
                              <w:pStyle w:val="Heading1Alt"/>
                              <w:rPr>
                                <w:rFonts w:ascii="Calibri" w:hAnsi="Calibri" w:cs="Calibri"/>
                                <w:b w:val="0"/>
                                <w:color w:val="000000" w:themeColor="text1"/>
                              </w:rPr>
                            </w:pPr>
                          </w:p>
                          <w:p w:rsidR="00B93E19" w:rsidRPr="00744354" w:rsidRDefault="00B93E19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9D2B40">
                              <w:rPr>
                                <w:noProof/>
                                <w:color w:val="000000" w:themeColor="text1"/>
                                <w:szCs w:val="20"/>
                              </w:rPr>
                              <w:drawing>
                                <wp:inline distT="0" distB="0" distL="0" distR="0" wp14:anchorId="14526FA0" wp14:editId="39910E3D">
                                  <wp:extent cx="304800" cy="408316"/>
                                  <wp:effectExtent l="0" t="0" r="0" b="8890"/>
                                  <wp:docPr id="20" name="Picture 20" descr="GPS ico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304800" cy="4083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44354">
                              <w:rPr>
                                <w:rFonts w:ascii="Calibri" w:hAnsi="Calibri" w:cs="Calibri"/>
                              </w:rPr>
                              <w:t>ADDRESS</w:t>
                            </w:r>
                          </w:p>
                          <w:p w:rsidR="00B93E19" w:rsidRDefault="00B93E19">
                            <w:r>
                              <w:t xml:space="preserve">        </w:t>
                            </w:r>
                          </w:p>
                          <w:p w:rsidR="00B93E19" w:rsidRDefault="00B93E19"/>
                          <w:p w:rsidR="00B93E19" w:rsidRDefault="00B93E19"/>
                          <w:p w:rsidR="00B93E19" w:rsidRDefault="00A829C2">
                            <w:r w:rsidRPr="009D2B40">
                              <w:rPr>
                                <w:noProof/>
                                <w:color w:val="000000" w:themeColor="text1"/>
                                <w:szCs w:val="20"/>
                              </w:rPr>
                              <w:drawing>
                                <wp:inline distT="0" distB="0" distL="0" distR="0" wp14:anchorId="0CDC0E15" wp14:editId="7114FFE3">
                                  <wp:extent cx="203200" cy="284478"/>
                                  <wp:effectExtent l="0" t="0" r="6350" b="1905"/>
                                  <wp:docPr id="21" name="Picture 21" descr="Phone ico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705" cy="3677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44354">
                              <w:rPr>
                                <w:rFonts w:ascii="Calibri" w:hAnsi="Calibri" w:cs="Calibri"/>
                              </w:rPr>
                              <w:t>PHONE</w:t>
                            </w:r>
                          </w:p>
                          <w:p w:rsidR="00A829C2" w:rsidRDefault="00A829C2"/>
                          <w:p w:rsidR="00A829C2" w:rsidRDefault="00BF1B72">
                            <w:r>
                              <w:pict>
                                <v:shape id="Picture 37" o:spid="_x0000_i1027" type="#_x0000_t75" alt="email icon" style="width:21pt;height:14pt;visibility:visible;mso-wrap-style:square">
                                  <v:imagedata r:id="rId12" o:title="email icon"/>
                                </v:shape>
                              </w:pict>
                            </w:r>
                            <w:r w:rsidR="00A829C2" w:rsidRPr="00744354">
                              <w:rPr>
                                <w:rFonts w:ascii="Calibri" w:hAnsi="Calibri" w:cs="Calibri"/>
                              </w:rPr>
                              <w:t>EMAIL</w:t>
                            </w:r>
                          </w:p>
                          <w:p w:rsidR="00A829C2" w:rsidRDefault="00A829C2"/>
                          <w:p w:rsidR="00A829C2" w:rsidRDefault="00A829C2"/>
                          <w:p w:rsidR="00B93E19" w:rsidRDefault="00B93E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1A40F" id="Text Box 7" o:spid="_x0000_s1042" type="#_x0000_t202" style="position:absolute;margin-left:-20pt;margin-top:149.75pt;width:167pt;height:44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" filled="f" stroked="f" strokeweight=".5pt">
                <v:textbox>
                  <w:txbxContent>
                    <w:p w:rsidR="00B93E19" w:rsidRPr="00744354" w:rsidRDefault="00B93E19">
                      <w:pPr>
                        <w:rPr>
                          <w:rFonts w:ascii="Calibri" w:hAnsi="Calibri" w:cs="Calibri"/>
                        </w:rPr>
                      </w:pPr>
                      <w:r w:rsidRPr="00744354">
                        <w:rPr>
                          <w:rFonts w:ascii="Calibri" w:hAnsi="Calibri" w:cs="Calibri"/>
                        </w:rPr>
                        <w:t>OBJECTIVE</w:t>
                      </w:r>
                    </w:p>
                    <w:p w:rsidR="00B93E19" w:rsidRDefault="00B93E19" w:rsidP="00B93E19">
                      <w:pPr>
                        <w:pStyle w:val="Heading1Alt"/>
                        <w:rPr>
                          <w:rFonts w:ascii="Calibri" w:hAnsi="Calibri" w:cs="Calibri"/>
                          <w:b w:val="0"/>
                          <w:color w:val="000000" w:themeColor="text1"/>
                        </w:rPr>
                      </w:pPr>
                      <w:r>
                        <w:rPr>
                          <w:rFonts w:ascii="Calibri" w:hAnsi="Calibri" w:cs="Calibri"/>
                          <w:b w:val="0"/>
                          <w:color w:val="000000" w:themeColor="text1"/>
                        </w:rPr>
                        <w:t>[</w:t>
                      </w:r>
                      <w:r w:rsidRPr="009D2B40">
                        <w:rPr>
                          <w:rFonts w:ascii="Calibri" w:hAnsi="Calibri" w:cs="Calibri"/>
                          <w:b w:val="0"/>
                          <w:color w:val="000000" w:themeColor="text1"/>
                        </w:rPr>
                        <w:t xml:space="preserve">To leverage my education and internship experiences to gain hands-on experiences and develop new skills in a professional work environment.] </w:t>
                      </w:r>
                    </w:p>
                    <w:p w:rsidR="00B93E19" w:rsidRPr="009D2B40" w:rsidRDefault="00B93E19" w:rsidP="00B93E19">
                      <w:pPr>
                        <w:pStyle w:val="Heading1Alt"/>
                        <w:rPr>
                          <w:rFonts w:ascii="Calibri" w:hAnsi="Calibri" w:cs="Calibri"/>
                          <w:b w:val="0"/>
                          <w:color w:val="000000" w:themeColor="text1"/>
                        </w:rPr>
                      </w:pPr>
                    </w:p>
                    <w:p w:rsidR="00B93E19" w:rsidRPr="00744354" w:rsidRDefault="00B93E19">
                      <w:pPr>
                        <w:rPr>
                          <w:rFonts w:ascii="Calibri" w:hAnsi="Calibri" w:cs="Calibri"/>
                        </w:rPr>
                      </w:pPr>
                      <w:r w:rsidRPr="009D2B40">
                        <w:rPr>
                          <w:noProof/>
                          <w:color w:val="000000" w:themeColor="text1"/>
                          <w:szCs w:val="20"/>
                        </w:rPr>
                        <w:drawing>
                          <wp:inline distT="0" distB="0" distL="0" distR="0" wp14:anchorId="14526FA0" wp14:editId="39910E3D">
                            <wp:extent cx="304800" cy="408316"/>
                            <wp:effectExtent l="0" t="0" r="0" b="8890"/>
                            <wp:docPr id="20" name="Picture 20" descr="GPS ico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304800" cy="4083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44354">
                        <w:rPr>
                          <w:rFonts w:ascii="Calibri" w:hAnsi="Calibri" w:cs="Calibri"/>
                        </w:rPr>
                        <w:t>ADDRESS</w:t>
                      </w:r>
                    </w:p>
                    <w:p w:rsidR="00B93E19" w:rsidRDefault="00B93E19">
                      <w:r>
                        <w:t xml:space="preserve">        </w:t>
                      </w:r>
                    </w:p>
                    <w:p w:rsidR="00B93E19" w:rsidRDefault="00B93E19"/>
                    <w:p w:rsidR="00B93E19" w:rsidRDefault="00B93E19"/>
                    <w:p w:rsidR="00B93E19" w:rsidRDefault="00A829C2">
                      <w:r w:rsidRPr="009D2B40">
                        <w:rPr>
                          <w:noProof/>
                          <w:color w:val="000000" w:themeColor="text1"/>
                          <w:szCs w:val="20"/>
                        </w:rPr>
                        <w:drawing>
                          <wp:inline distT="0" distB="0" distL="0" distR="0" wp14:anchorId="0CDC0E15" wp14:editId="7114FFE3">
                            <wp:extent cx="203200" cy="284478"/>
                            <wp:effectExtent l="0" t="0" r="6350" b="1905"/>
                            <wp:docPr id="21" name="Picture 21" descr="Phone ico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705" cy="3677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44354">
                        <w:rPr>
                          <w:rFonts w:ascii="Calibri" w:hAnsi="Calibri" w:cs="Calibri"/>
                        </w:rPr>
                        <w:t>PHONE</w:t>
                      </w:r>
                    </w:p>
                    <w:p w:rsidR="00A829C2" w:rsidRDefault="00A829C2"/>
                    <w:p w:rsidR="00A829C2" w:rsidRDefault="00BF1B72">
                      <w:r>
                        <w:pict>
                          <v:shape id="Picture 37" o:spid="_x0000_i1027" type="#_x0000_t75" alt="email icon" style="width:21pt;height:14pt;visibility:visible;mso-wrap-style:square">
                            <v:imagedata r:id="rId12" o:title="email icon"/>
                          </v:shape>
                        </w:pict>
                      </w:r>
                      <w:r w:rsidR="00A829C2" w:rsidRPr="00744354">
                        <w:rPr>
                          <w:rFonts w:ascii="Calibri" w:hAnsi="Calibri" w:cs="Calibri"/>
                        </w:rPr>
                        <w:t>EMAIL</w:t>
                      </w:r>
                    </w:p>
                    <w:p w:rsidR="00A829C2" w:rsidRDefault="00A829C2"/>
                    <w:p w:rsidR="00A829C2" w:rsidRDefault="00A829C2"/>
                    <w:p w:rsidR="00B93E19" w:rsidRDefault="00B93E19"/>
                  </w:txbxContent>
                </v:textbox>
              </v:shape>
            </w:pict>
          </mc:Fallback>
        </mc:AlternateContent>
      </w:r>
    </w:p>
    <w:sectPr w:rsidR="007B58EA" w:rsidRPr="00EC6997" w:rsidSect="0085363C">
      <w:headerReference w:type="default" r:id="rId13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1B72" w:rsidRDefault="00BF1B72" w:rsidP="0085363C">
      <w:pPr>
        <w:spacing w:before="0" w:line="240" w:lineRule="auto"/>
      </w:pPr>
      <w:r>
        <w:separator/>
      </w:r>
    </w:p>
  </w:endnote>
  <w:endnote w:type="continuationSeparator" w:id="0">
    <w:p w:rsidR="00BF1B72" w:rsidRDefault="00BF1B72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4D08762-7388-4B6C-93B4-68D24B2AC778}"/>
    <w:embedBold r:id="rId2" w:fontKey="{55D70FD0-68C2-410A-8F32-4E774CCD3CD0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8195FC3A-DF03-4EC7-99C6-65EE001087C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38D55E6-9AB3-4A08-9801-0B32A2BD094C}"/>
    <w:embedBold r:id="rId5" w:fontKey="{EA4BFC8C-5F42-428C-8D45-1219A19D9241}"/>
    <w:embedItalic r:id="rId6" w:fontKey="{372E80C8-8B2E-41B7-9416-F27E86617AB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9BDB1F7A-2A5F-40CC-A57F-46913DAE4975}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0D431E49-C689-427F-8C27-C3DEF752958C}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1B72" w:rsidRDefault="00BF1B72" w:rsidP="0085363C">
      <w:pPr>
        <w:spacing w:before="0" w:line="240" w:lineRule="auto"/>
      </w:pPr>
      <w:r>
        <w:separator/>
      </w:r>
    </w:p>
  </w:footnote>
  <w:footnote w:type="continuationSeparator" w:id="0">
    <w:p w:rsidR="00BF1B72" w:rsidRDefault="00BF1B72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6997" w:rsidRDefault="00B93E19">
    <w:pPr>
      <w:pStyle w:val="Header"/>
    </w:pPr>
    <w:r w:rsidRPr="009D2B40">
      <w:rPr>
        <w:color w:val="9C7D18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5C47D14" wp14:editId="6353724D">
              <wp:simplePos x="0" y="0"/>
              <wp:positionH relativeFrom="page">
                <wp:align>left</wp:align>
              </wp:positionH>
              <wp:positionV relativeFrom="page">
                <wp:posOffset>749300</wp:posOffset>
              </wp:positionV>
              <wp:extent cx="2616200" cy="8470900"/>
              <wp:effectExtent l="0" t="0" r="0" b="635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16200" cy="8470900"/>
                        <a:chOff x="0" y="642098"/>
                        <a:chExt cx="2585720" cy="8716532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302942" y="642098"/>
                          <a:ext cx="1148575" cy="1506067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4863A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4863A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B3F0DD4" id="Group 2" o:spid="_x0000_s1026" style="position:absolute;margin-left:0;margin-top:59pt;width:206pt;height:667pt;z-index:-251656192;mso-position-horizontal:left;mso-position-horizontal-relative:page;mso-position-vertical-relative:page" coordorigin=",6420" coordsize="25857,87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">
              <v:shape id="Freeform 3" o:spid="_x0000_s1027" alt="Header accent box" style="position:absolute;left:3029;top:6420;width:11486;height:15061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" path="m,2757r1505,l1505,,,,,2757xe" fillcolor="#a4863a" stroked="f">
                <v:path arrowok="t" o:connecttype="custom" o:connectlocs="0,1506067;1147812,1506067;1147812,0;0,0;0,1506067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" path="m,11388r4076,l4076,,,,,11388xe" fillcolor="#a4863a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37C01F74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0" type="#_x0000_t75" alt="email icon" style="width:19pt;height:13pt;visibility:visible;mso-wrap-style:square" o:bullet="t">
        <v:imagedata r:id="rId1" o:title="email icon"/>
      </v:shape>
    </w:pict>
  </w:numPicBullet>
  <w:abstractNum w:abstractNumId="0" w15:restartNumberingAfterBreak="0">
    <w:nsid w:val="01B94720"/>
    <w:multiLevelType w:val="hybridMultilevel"/>
    <w:tmpl w:val="D65E4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1F4C4F3B"/>
    <w:multiLevelType w:val="hybridMultilevel"/>
    <w:tmpl w:val="A1887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6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9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1" w15:restartNumberingAfterBreak="0">
    <w:nsid w:val="3DD55AAF"/>
    <w:multiLevelType w:val="multilevel"/>
    <w:tmpl w:val="4C76B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3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4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7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3" w15:restartNumberingAfterBreak="0">
    <w:nsid w:val="79463241"/>
    <w:multiLevelType w:val="hybridMultilevel"/>
    <w:tmpl w:val="2B6E9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4"/>
  </w:num>
  <w:num w:numId="2">
    <w:abstractNumId w:val="9"/>
  </w:num>
  <w:num w:numId="3">
    <w:abstractNumId w:val="18"/>
  </w:num>
  <w:num w:numId="4">
    <w:abstractNumId w:val="15"/>
  </w:num>
  <w:num w:numId="5">
    <w:abstractNumId w:val="16"/>
  </w:num>
  <w:num w:numId="6">
    <w:abstractNumId w:val="22"/>
  </w:num>
  <w:num w:numId="7">
    <w:abstractNumId w:val="8"/>
  </w:num>
  <w:num w:numId="8">
    <w:abstractNumId w:val="13"/>
  </w:num>
  <w:num w:numId="9">
    <w:abstractNumId w:val="20"/>
  </w:num>
  <w:num w:numId="10">
    <w:abstractNumId w:val="2"/>
  </w:num>
  <w:num w:numId="11">
    <w:abstractNumId w:val="7"/>
  </w:num>
  <w:num w:numId="12">
    <w:abstractNumId w:val="1"/>
  </w:num>
  <w:num w:numId="13">
    <w:abstractNumId w:val="3"/>
  </w:num>
  <w:num w:numId="14">
    <w:abstractNumId w:val="12"/>
  </w:num>
  <w:num w:numId="15">
    <w:abstractNumId w:val="10"/>
  </w:num>
  <w:num w:numId="16">
    <w:abstractNumId w:val="19"/>
  </w:num>
  <w:num w:numId="17">
    <w:abstractNumId w:val="5"/>
  </w:num>
  <w:num w:numId="18">
    <w:abstractNumId w:val="25"/>
  </w:num>
  <w:num w:numId="19">
    <w:abstractNumId w:val="21"/>
  </w:num>
  <w:num w:numId="20">
    <w:abstractNumId w:val="17"/>
  </w:num>
  <w:num w:numId="21">
    <w:abstractNumId w:val="24"/>
  </w:num>
  <w:num w:numId="22">
    <w:abstractNumId w:val="6"/>
  </w:num>
  <w:num w:numId="23">
    <w:abstractNumId w:val="11"/>
  </w:num>
  <w:num w:numId="24">
    <w:abstractNumId w:val="4"/>
  </w:num>
  <w:num w:numId="25">
    <w:abstractNumId w:val="23"/>
  </w:num>
  <w:num w:numId="26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removePersonalInformation/>
  <w:removeDateAndTim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B0C"/>
    <w:rsid w:val="00004AD6"/>
    <w:rsid w:val="00052382"/>
    <w:rsid w:val="0006568A"/>
    <w:rsid w:val="00076F0F"/>
    <w:rsid w:val="00084253"/>
    <w:rsid w:val="000D1F49"/>
    <w:rsid w:val="00134F53"/>
    <w:rsid w:val="001727CA"/>
    <w:rsid w:val="00187D40"/>
    <w:rsid w:val="001D0387"/>
    <w:rsid w:val="001D766D"/>
    <w:rsid w:val="002C56E6"/>
    <w:rsid w:val="002D3BFF"/>
    <w:rsid w:val="00355663"/>
    <w:rsid w:val="00361691"/>
    <w:rsid w:val="00361E11"/>
    <w:rsid w:val="00376B65"/>
    <w:rsid w:val="0039390A"/>
    <w:rsid w:val="003F0847"/>
    <w:rsid w:val="0040090B"/>
    <w:rsid w:val="00442F83"/>
    <w:rsid w:val="0046302A"/>
    <w:rsid w:val="00487D2D"/>
    <w:rsid w:val="004D5D62"/>
    <w:rsid w:val="005112D0"/>
    <w:rsid w:val="00532BE4"/>
    <w:rsid w:val="0055419C"/>
    <w:rsid w:val="00577E06"/>
    <w:rsid w:val="005A3BF7"/>
    <w:rsid w:val="005F0033"/>
    <w:rsid w:val="005F2035"/>
    <w:rsid w:val="005F7990"/>
    <w:rsid w:val="00632608"/>
    <w:rsid w:val="0063739C"/>
    <w:rsid w:val="0064068F"/>
    <w:rsid w:val="00744354"/>
    <w:rsid w:val="007520D7"/>
    <w:rsid w:val="00765AB9"/>
    <w:rsid w:val="00770F25"/>
    <w:rsid w:val="007A35A8"/>
    <w:rsid w:val="007B0A85"/>
    <w:rsid w:val="007B58EA"/>
    <w:rsid w:val="007C6A52"/>
    <w:rsid w:val="007D2C37"/>
    <w:rsid w:val="007E5A4E"/>
    <w:rsid w:val="00811782"/>
    <w:rsid w:val="0081267C"/>
    <w:rsid w:val="0082043E"/>
    <w:rsid w:val="00851DA9"/>
    <w:rsid w:val="0085363C"/>
    <w:rsid w:val="00856B0C"/>
    <w:rsid w:val="008954EF"/>
    <w:rsid w:val="008E203A"/>
    <w:rsid w:val="0091229C"/>
    <w:rsid w:val="00924929"/>
    <w:rsid w:val="00940E73"/>
    <w:rsid w:val="009503DE"/>
    <w:rsid w:val="0098597D"/>
    <w:rsid w:val="009C0BE1"/>
    <w:rsid w:val="009D2B40"/>
    <w:rsid w:val="009F619A"/>
    <w:rsid w:val="009F6DDE"/>
    <w:rsid w:val="00A2266E"/>
    <w:rsid w:val="00A370A8"/>
    <w:rsid w:val="00A829C2"/>
    <w:rsid w:val="00AB3C00"/>
    <w:rsid w:val="00AF056A"/>
    <w:rsid w:val="00B12A56"/>
    <w:rsid w:val="00B62AB7"/>
    <w:rsid w:val="00B70A8E"/>
    <w:rsid w:val="00B93E19"/>
    <w:rsid w:val="00BC5783"/>
    <w:rsid w:val="00BD4753"/>
    <w:rsid w:val="00BD5CB1"/>
    <w:rsid w:val="00BE62EE"/>
    <w:rsid w:val="00BF1B72"/>
    <w:rsid w:val="00C003BA"/>
    <w:rsid w:val="00C4481A"/>
    <w:rsid w:val="00C46878"/>
    <w:rsid w:val="00C75B47"/>
    <w:rsid w:val="00CB3F5C"/>
    <w:rsid w:val="00CB4A51"/>
    <w:rsid w:val="00CD4532"/>
    <w:rsid w:val="00CD47B0"/>
    <w:rsid w:val="00CE6104"/>
    <w:rsid w:val="00CE7918"/>
    <w:rsid w:val="00D16163"/>
    <w:rsid w:val="00D26DA2"/>
    <w:rsid w:val="00DB3FAD"/>
    <w:rsid w:val="00E61C09"/>
    <w:rsid w:val="00E62130"/>
    <w:rsid w:val="00EB3B58"/>
    <w:rsid w:val="00EC6997"/>
    <w:rsid w:val="00EC7359"/>
    <w:rsid w:val="00EE3054"/>
    <w:rsid w:val="00EE3EC6"/>
    <w:rsid w:val="00EE6C6F"/>
    <w:rsid w:val="00F00606"/>
    <w:rsid w:val="00F01256"/>
    <w:rsid w:val="00F079F2"/>
    <w:rsid w:val="00F5257B"/>
    <w:rsid w:val="00F8337D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83FC3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customStyle="1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532B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emf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emf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ptronics.co\AppData\Roaming\Microsoft\Templates\Stylish%20teaching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A21E005200C40AB86E9B43BB273D9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0486FF-7615-443A-BF5F-DEBEC0B95800}"/>
      </w:docPartPr>
      <w:docPartBody>
        <w:p w:rsidR="007917F7" w:rsidRDefault="006A2BA8" w:rsidP="006A2BA8">
          <w:pPr>
            <w:pStyle w:val="EA21E005200C40AB86E9B43BB273D997"/>
          </w:pPr>
          <w:r w:rsidRPr="00F079F2">
            <w:rPr>
              <w:rFonts w:ascii="Georgia" w:eastAsia="Times New Roman" w:hAnsi="Georgia" w:cs="Georgia"/>
            </w:rPr>
            <w:t>[Available upon request.]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6E5"/>
    <w:rsid w:val="002F26E5"/>
    <w:rsid w:val="006A2BA8"/>
    <w:rsid w:val="006D0885"/>
    <w:rsid w:val="0074694A"/>
    <w:rsid w:val="007917F7"/>
    <w:rsid w:val="00856E08"/>
    <w:rsid w:val="00E30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9F18A81B7B2E45FC9FEC32EB67A63386">
    <w:name w:val="9F18A81B7B2E45FC9FEC32EB67A63386"/>
  </w:style>
  <w:style w:type="paragraph" w:customStyle="1" w:styleId="93747573D38947968B776B855B4E1215">
    <w:name w:val="93747573D38947968B776B855B4E1215"/>
  </w:style>
  <w:style w:type="paragraph" w:customStyle="1" w:styleId="74AF8AE317734369BC58D22D0DC41B0D">
    <w:name w:val="74AF8AE317734369BC58D22D0DC41B0D"/>
  </w:style>
  <w:style w:type="paragraph" w:customStyle="1" w:styleId="E782772BE54F4D3EB6185EFD569F2188">
    <w:name w:val="E782772BE54F4D3EB6185EFD569F2188"/>
  </w:style>
  <w:style w:type="paragraph" w:customStyle="1" w:styleId="7228A5FE964248B98AE4834CB4E085E9">
    <w:name w:val="7228A5FE964248B98AE4834CB4E085E9"/>
  </w:style>
  <w:style w:type="paragraph" w:customStyle="1" w:styleId="860F9107BD3F4724A741DC9FF08B51DB">
    <w:name w:val="860F9107BD3F4724A741DC9FF08B51DB"/>
  </w:style>
  <w:style w:type="paragraph" w:customStyle="1" w:styleId="B5D5417A8A20415AAFE2F8D2A5AA2889">
    <w:name w:val="B5D5417A8A20415AAFE2F8D2A5AA2889"/>
  </w:style>
  <w:style w:type="paragraph" w:customStyle="1" w:styleId="06D17B91012846FCA27FF3253B304101">
    <w:name w:val="06D17B91012846FCA27FF3253B304101"/>
  </w:style>
  <w:style w:type="paragraph" w:customStyle="1" w:styleId="D8902C0923504FF99BB3376EA4D9D000">
    <w:name w:val="D8902C0923504FF99BB3376EA4D9D000"/>
  </w:style>
  <w:style w:type="paragraph" w:customStyle="1" w:styleId="0793C5CC777E4CC5A66834A1E5945B92">
    <w:name w:val="0793C5CC777E4CC5A66834A1E5945B92"/>
  </w:style>
  <w:style w:type="paragraph" w:customStyle="1" w:styleId="FABF7D5C1E5F4FA799109085ABB43C19">
    <w:name w:val="FABF7D5C1E5F4FA799109085ABB43C19"/>
  </w:style>
  <w:style w:type="paragraph" w:customStyle="1" w:styleId="1C0417372D7744118824AC9C67984005">
    <w:name w:val="1C0417372D7744118824AC9C67984005"/>
  </w:style>
  <w:style w:type="paragraph" w:customStyle="1" w:styleId="CEA970A7D69D4BE9BD31FDF28D50EF88">
    <w:name w:val="CEA970A7D69D4BE9BD31FDF28D50EF88"/>
  </w:style>
  <w:style w:type="paragraph" w:customStyle="1" w:styleId="3DC534FC86B541EEA0A0A6F15B21F98C">
    <w:name w:val="3DC534FC86B541EEA0A0A6F15B21F98C"/>
  </w:style>
  <w:style w:type="paragraph" w:customStyle="1" w:styleId="DA8766FB12D548759E08C5BA5DDA6FEC">
    <w:name w:val="DA8766FB12D548759E08C5BA5DDA6FEC"/>
  </w:style>
  <w:style w:type="paragraph" w:customStyle="1" w:styleId="44CAB7EFD4B44C5F82B1CFB31FF0EEB3">
    <w:name w:val="44CAB7EFD4B44C5F82B1CFB31FF0EEB3"/>
  </w:style>
  <w:style w:type="paragraph" w:customStyle="1" w:styleId="E043DA88A99A4A588CC552D8ECF067DC">
    <w:name w:val="E043DA88A99A4A588CC552D8ECF067DC"/>
  </w:style>
  <w:style w:type="paragraph" w:customStyle="1" w:styleId="3BB927DEA98E4CD78771F221BC1462D1">
    <w:name w:val="3BB927DEA98E4CD78771F221BC1462D1"/>
  </w:style>
  <w:style w:type="paragraph" w:customStyle="1" w:styleId="730398333B7C45DBA9567E61E5D1196B">
    <w:name w:val="730398333B7C45DBA9567E61E5D1196B"/>
  </w:style>
  <w:style w:type="paragraph" w:customStyle="1" w:styleId="2403AA245110414288C47AA35352AD9F">
    <w:name w:val="2403AA245110414288C47AA35352AD9F"/>
  </w:style>
  <w:style w:type="paragraph" w:customStyle="1" w:styleId="90E816262B774B4D9E2E986E64F3935D">
    <w:name w:val="90E816262B774B4D9E2E986E64F3935D"/>
  </w:style>
  <w:style w:type="paragraph" w:customStyle="1" w:styleId="3CD4BE118B864BD09E4A6B550BE5B930">
    <w:name w:val="3CD4BE118B864BD09E4A6B550BE5B930"/>
  </w:style>
  <w:style w:type="paragraph" w:customStyle="1" w:styleId="A9121DE06D5C40A4B402FEB51218CAF4">
    <w:name w:val="A9121DE06D5C40A4B402FEB51218CAF4"/>
  </w:style>
  <w:style w:type="paragraph" w:customStyle="1" w:styleId="03DC3524B57E46CA9798B68E0F0BF6C9">
    <w:name w:val="03DC3524B57E46CA9798B68E0F0BF6C9"/>
  </w:style>
  <w:style w:type="paragraph" w:customStyle="1" w:styleId="FA45BBD8E0DC419DB0ED5E78D2849097">
    <w:name w:val="FA45BBD8E0DC419DB0ED5E78D2849097"/>
  </w:style>
  <w:style w:type="paragraph" w:customStyle="1" w:styleId="6C392FCE33ED4411BCD23A61CCAD1285">
    <w:name w:val="6C392FCE33ED4411BCD23A61CCAD1285"/>
  </w:style>
  <w:style w:type="paragraph" w:customStyle="1" w:styleId="31223D928BA84C8D9E6A4322A01D4644">
    <w:name w:val="31223D928BA84C8D9E6A4322A01D4644"/>
  </w:style>
  <w:style w:type="paragraph" w:customStyle="1" w:styleId="ABFFCE31499B46158A6FD8DD00A477C2">
    <w:name w:val="ABFFCE31499B46158A6FD8DD00A477C2"/>
  </w:style>
  <w:style w:type="paragraph" w:customStyle="1" w:styleId="433EE1560DA04518BA98FB93E46E6FE5">
    <w:name w:val="433EE1560DA04518BA98FB93E46E6FE5"/>
    <w:rsid w:val="002F26E5"/>
  </w:style>
  <w:style w:type="paragraph" w:customStyle="1" w:styleId="C2B018E5E5ED4E42827004D7AC3CFBBA">
    <w:name w:val="C2B018E5E5ED4E42827004D7AC3CFBBA"/>
    <w:rsid w:val="002F26E5"/>
  </w:style>
  <w:style w:type="paragraph" w:customStyle="1" w:styleId="EEBEAE5EAD354AFC8827C1A8E02EBC0B">
    <w:name w:val="EEBEAE5EAD354AFC8827C1A8E02EBC0B"/>
    <w:rsid w:val="002F26E5"/>
  </w:style>
  <w:style w:type="paragraph" w:customStyle="1" w:styleId="8753C35B4EC14914AA2D50F156A03954">
    <w:name w:val="8753C35B4EC14914AA2D50F156A03954"/>
    <w:rsid w:val="002F26E5"/>
  </w:style>
  <w:style w:type="paragraph" w:customStyle="1" w:styleId="54ECC02E750E479EAC3C5A127D5258C5">
    <w:name w:val="54ECC02E750E479EAC3C5A127D5258C5"/>
    <w:rsid w:val="002F26E5"/>
  </w:style>
  <w:style w:type="paragraph" w:customStyle="1" w:styleId="278A19B272684AEE9140E2B5872F5BEC">
    <w:name w:val="278A19B272684AEE9140E2B5872F5BEC"/>
    <w:rsid w:val="002F26E5"/>
  </w:style>
  <w:style w:type="paragraph" w:customStyle="1" w:styleId="448E7EBD96AC42B08527D40D846EC71E">
    <w:name w:val="448E7EBD96AC42B08527D40D846EC71E"/>
    <w:rsid w:val="00856E08"/>
  </w:style>
  <w:style w:type="paragraph" w:customStyle="1" w:styleId="5A779818E25C4573BA35530FFF211A4C">
    <w:name w:val="5A779818E25C4573BA35530FFF211A4C"/>
    <w:rsid w:val="00856E08"/>
  </w:style>
  <w:style w:type="paragraph" w:customStyle="1" w:styleId="407BAA3011AE4945995E5F798E740386">
    <w:name w:val="407BAA3011AE4945995E5F798E740386"/>
    <w:rsid w:val="006A2BA8"/>
  </w:style>
  <w:style w:type="paragraph" w:customStyle="1" w:styleId="4CF94953CF044FC1A003A598F77E136C">
    <w:name w:val="4CF94953CF044FC1A003A598F77E136C"/>
    <w:rsid w:val="006A2BA8"/>
  </w:style>
  <w:style w:type="paragraph" w:customStyle="1" w:styleId="3F77FCD4A1F34BF6812D93C492B41FE9">
    <w:name w:val="3F77FCD4A1F34BF6812D93C492B41FE9"/>
    <w:rsid w:val="006A2BA8"/>
  </w:style>
  <w:style w:type="paragraph" w:customStyle="1" w:styleId="1FFC17D0FF3942F987B67219717D516A">
    <w:name w:val="1FFC17D0FF3942F987B67219717D516A"/>
    <w:rsid w:val="006A2BA8"/>
  </w:style>
  <w:style w:type="paragraph" w:customStyle="1" w:styleId="EA21E005200C40AB86E9B43BB273D997">
    <w:name w:val="EA21E005200C40AB86E9B43BB273D997"/>
    <w:rsid w:val="006A2BA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Stylish teaching resume</Template>
  <TotalTime>0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2025-01-20T14:59:00Z</dcterms:created>
  <dcterms:modified xsi:type="dcterms:W3CDTF">2025-01-21T15:40:00Z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